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9.副本简介——掉落、BOSS、要求等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0.基础操作，非老手必看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"https://kdocs.cn/l/chD9gB5M01pw"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https://kdocs.cn/l/chD9gB5M01pw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1.必看，游戏简介与物价表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"https://kdocs.cn/l/ckoSSULLqgP2"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https://kdocs.cn/l/ckoSSULLqgP2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3.工具，邮件及辅助、脚本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"https://kdocs.cn/l/cp8mlQcWzlJA"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https://kdocs.cn/l/cp8mlQcWzlJA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4.任务，注意避坑、任务简介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"https://kdocs.cn/l/coS06cVvW8sz"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https://kdocs.cn/l/coS06cVvW8sz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5.养成，进化、合神及涅槃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"https://kdocs.cn/l/ccyVxbjbyg9G"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https://kdocs.cn/l/ccyVxbjbyg9G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8.属性，装备及技能等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"https://kdocs.cn/l/cgIIRwZ954Bh"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https://kdocs.cn/l/cgIIRwZ954Bh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地图掉落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普通地图的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主要掉落物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如下（现在靠前的这些材料不买东西的情况下一般也很难白嫖到了），更多内容请前往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群文件-孤月萌新数据库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中查看。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黄金碎片：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黄金陵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燃烧的叶子、辟谷丸：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炽热沙滩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Mask、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熔晶体、辟谷丸：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尤玛火山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流砂：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死亡沙漠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风螺：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海市蜃楼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陨石：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海底世界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五系精华：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大陆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地图（前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个）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、危之路（任务兑换）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黄土块、硬土壤、天露水：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石阵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红石块、黑土壤、玄天露水：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平原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赤土、暗灵石块：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绿荫林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晶土、玉石、仙露：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五指石印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五行丹、爱蛋：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鬼屋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空之羽翼：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天空之城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天晶、天之泪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路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woUserID w:val="1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  <w:woUserID w:val="1"/>
        </w:rPr>
        <w:t>地晶、地之凝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  <w:woUserID w:val="1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路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部分BOSS所在地图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黄金鸟：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新手基地、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妖精森林、伊苏王的神墓、时空裂缝、深渊之坟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波姆兔：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潮汐海崖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化蛇王：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巨石山脉、玲珑城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青龙兽：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黄金陵、伊苏王的神墓、火龙王的宫殿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火龙王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火龙王的宫殿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万恶的Mask</w:t>
      </w:r>
      <w:r>
        <w:rPr>
          <w:rFonts w:hint="default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/Mask的分身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尤玛火山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小火鸡</w:t>
      </w:r>
      <w:r>
        <w:rPr>
          <w:rFonts w:hint="default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/火凤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炽热沙滩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woUserID w:val="1"/>
        </w:rPr>
        <w:t>、玲珑城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恶魔波姆、天使波姆：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死亡沙漠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梦魇：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海市蜃楼、玲珑城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冰雪鸟：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新手基地、冰滩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战神兔：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新手基地、冰滩、史芬克斯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密穴、玲珑城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龙蛇玄武：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海底世界、琥珀屋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鬼斯通：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海底世界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受诅咒的天狐：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史芬克斯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密穴、玲珑城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小神龙琅琊：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玲珑城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★破天虎★：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玲珑城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雪羽凤凰：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玲珑城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音速瑾/瑾瑾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神圣战场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石阵巨人：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石阵、琥珀屋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K歌仙人掌：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平原、琥珀屋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暗夜咻豹：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绿荫林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悟不空：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五指石印、琥珀屋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千年老妖：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鬼屋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飞碟宝宝：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天空之城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圣天使、双翼天使、炽天使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路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  <w:woUserID w:val="1"/>
        </w:rPr>
        <w:t>德库拉之魂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  <w:woUserID w:val="1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危之路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★青龙★：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九尾天狐：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琥珀屋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牛头人：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绘画小屋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混元·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马保国：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深狱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通天塔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通天大概难度为600cc带创世黑白可过。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脱离前期后，打通天塔的意义相对不大了。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u w:val="none"/>
          <w:vertAlign w:val="baseline"/>
        </w:rPr>
        <w:t>通关可得限时至尊神石*2，限时850册子*1以及几率掉落绑定百变。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刷新所需门卷通过点击在聊天框的上方的购买门卷按钮进行购买，一次性购买三张限时门卷需12000水晶（水晶可以通过抢购、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vip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积分兑换、交易所拍卖和向玩家购买等渠道获得）；也可以通过世界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BOSS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（晚8点）掉落的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吃枣药丸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（基本抢不到伤害，收购价问群大佬）通过【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物资兑换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【道具转兑】中的相关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获得限时门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地狱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地狱之门副本理论上有无限只怪物，打到自己打不动的时候，可以在水晶商店购买次元钥匙刷新进度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（v10代购1200水晶）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，重新返回1层。地狱每一层10只怪，例如打到第499只怪即为49层，平常说的地狱499号也是如此。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地狱在打过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899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后才会有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明显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收益（即才值得用钥匙），获得锦鲤特权时建议在2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9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刷新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（辅助设置30）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，更高级的号目前最多建议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辅助设置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350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刷新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地狱的掉落基本包括所有的合成涅槃所需材料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，在打不过地狱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一定层数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之前刷鬼屋攒经验是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一种不错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的选择。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1000只之前所有掉落为1.5倍掉率的限时道具，地狱碎片为小地狱碎片。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装备配置：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499的要求基本为1wcc，有主动技能以及吸血卡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散：打的快，觉醒头鞋子镯子，七夕戒指项链，修炼四件套，七宗衣服。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1.6e攻击可499，2.2e攻击可501，6e攻击可秒到699，10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-13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e攻击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600-680%加深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可以秒到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999+。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②觉醒套：所需成长最低，吸血足，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1.3e攻击即可499，1.5e攻击可501，3e攻击即可能磨到999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，但是速度极慢。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③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普散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：最便宜，最经济。七宗 + 重影3 + 盛世翅膀，也可搭配七夕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修炼。可随意搭配，吸血足够即可。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1.25e攻击可499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注意：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所需攻击不一样不止因为吸血，还因为装备的加成不同，同样的cc，修炼套攻击要比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普散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高出一个档次，所以cc相同的情况下，更多的是装备越好打的越快（以及称号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、技能buff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地狱会缓慢加强，以上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强度测试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数据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仅供参考，也欢迎提供最新测试数据。</w:t>
      </w:r>
      <w:bookmarkStart w:id="0" w:name="_GoBack"/>
      <w:bookmarkEnd w:id="0"/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圣兽云殿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能过地狱501后，即可开始磨云殿，但没有升过级的女神会很慢，女神获取在【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特殊装备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【女神】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中，需要较高额度的充值（第一环为当日充值，之后为当月充值，第二环的雾莎最强）。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爬到一定层数后，每月可在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【地图副本】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【圣兽云殿】任务中领一次奖励。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深狱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中后期副本，主要用来获取秘宝，有加深门槛，我方基础伤害固定为1（每100%加深提高1点伤害），怪物伤害为固定值（即需要生命和加深配合）。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深狱1：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加深门槛200%，Boss伤害300w，Boss血量100，固定掉落人阶秘宝券；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深狱2：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加深门槛460%，Boss伤害1000w，Boss血量200，固定掉落人阶秘宝券，大概率额外掉落玄阶秘宝券；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深狱3：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加深门槛750%，Boss伤害5000w，Boss血量300，固定掉落玄阶秘宝券，小概率额外掉落地阶秘宝券；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深狱4：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加深门槛930%，Boss伤害4.22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222222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e，Boss血量400，固定掉落地阶秘宝券。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其他更后期的副本不在本文中进行介绍，具体可询问群大佬或看群公告更新文档。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0FF38917"/>
    <w:rsid w:val="183C240D"/>
    <w:rsid w:val="1AA24D9F"/>
    <w:rsid w:val="1BBFD56E"/>
    <w:rsid w:val="28DA2E89"/>
    <w:rsid w:val="2A4254F9"/>
    <w:rsid w:val="2D1F32F4"/>
    <w:rsid w:val="323B4D81"/>
    <w:rsid w:val="34B70380"/>
    <w:rsid w:val="3AE174A3"/>
    <w:rsid w:val="3DAB0392"/>
    <w:rsid w:val="3EFB3405"/>
    <w:rsid w:val="3FD0BDA8"/>
    <w:rsid w:val="43446334"/>
    <w:rsid w:val="44A84E71"/>
    <w:rsid w:val="477DCE1E"/>
    <w:rsid w:val="4FFB1F45"/>
    <w:rsid w:val="573E1E21"/>
    <w:rsid w:val="5B487E91"/>
    <w:rsid w:val="5B63A6AC"/>
    <w:rsid w:val="5CF9550F"/>
    <w:rsid w:val="5EFEBDE8"/>
    <w:rsid w:val="5FB2C0F7"/>
    <w:rsid w:val="5FBFDFDE"/>
    <w:rsid w:val="5FDF2EE1"/>
    <w:rsid w:val="5FE723F4"/>
    <w:rsid w:val="5FEFE34C"/>
    <w:rsid w:val="68CA2609"/>
    <w:rsid w:val="68CC1AED"/>
    <w:rsid w:val="69BB0F42"/>
    <w:rsid w:val="6A637494"/>
    <w:rsid w:val="6BCF62E6"/>
    <w:rsid w:val="6CD3A16D"/>
    <w:rsid w:val="6D535020"/>
    <w:rsid w:val="6E5F49A6"/>
    <w:rsid w:val="6FEBEFB1"/>
    <w:rsid w:val="6FFF37D2"/>
    <w:rsid w:val="70DE2EF1"/>
    <w:rsid w:val="75FD7087"/>
    <w:rsid w:val="77DE0E16"/>
    <w:rsid w:val="77ED4E92"/>
    <w:rsid w:val="77FBBA34"/>
    <w:rsid w:val="7B494DA7"/>
    <w:rsid w:val="7C5F4108"/>
    <w:rsid w:val="7E9808A4"/>
    <w:rsid w:val="7F79C282"/>
    <w:rsid w:val="7F7B6CAE"/>
    <w:rsid w:val="7FBF6DD0"/>
    <w:rsid w:val="7FCD17FE"/>
    <w:rsid w:val="7FD7E9A0"/>
    <w:rsid w:val="7FE9FBB2"/>
    <w:rsid w:val="7FFBCE5C"/>
    <w:rsid w:val="8FFFA67E"/>
    <w:rsid w:val="9D7FE12F"/>
    <w:rsid w:val="A97F623E"/>
    <w:rsid w:val="AFBF8780"/>
    <w:rsid w:val="B5EEC69D"/>
    <w:rsid w:val="BDF72275"/>
    <w:rsid w:val="BEEFCB4B"/>
    <w:rsid w:val="BFE6F841"/>
    <w:rsid w:val="C2FB5829"/>
    <w:rsid w:val="CFFD09CF"/>
    <w:rsid w:val="D3FE2B21"/>
    <w:rsid w:val="D5DE8897"/>
    <w:rsid w:val="E7FE3684"/>
    <w:rsid w:val="EBF1A7AD"/>
    <w:rsid w:val="EDEA94D1"/>
    <w:rsid w:val="EFDF2B81"/>
    <w:rsid w:val="EFFF70E4"/>
    <w:rsid w:val="EFFFA7F4"/>
    <w:rsid w:val="F1BD049E"/>
    <w:rsid w:val="F4A78E6C"/>
    <w:rsid w:val="F4EF8B5B"/>
    <w:rsid w:val="F53FABED"/>
    <w:rsid w:val="F759E8AC"/>
    <w:rsid w:val="F7EEC240"/>
    <w:rsid w:val="F7F6714D"/>
    <w:rsid w:val="F7FDB30D"/>
    <w:rsid w:val="FBF75102"/>
    <w:rsid w:val="FBFE0EF1"/>
    <w:rsid w:val="FCDDF30B"/>
    <w:rsid w:val="FDDC5620"/>
    <w:rsid w:val="FDEA700A"/>
    <w:rsid w:val="FE5509DA"/>
    <w:rsid w:val="FFBFCE42"/>
    <w:rsid w:val="FFFB7B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WWO_wpscloud_20240126182319-534a0df1c3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2018-06-05T17:24:00Z</dcterms:created>
  <dcterms:modified xsi:type="dcterms:W3CDTF">2024-02-26T12:06:55Z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</Properties>
</file>